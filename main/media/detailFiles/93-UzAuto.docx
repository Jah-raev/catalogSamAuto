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8E9388" w14:textId="77777777" w:rsidR="001F36CB" w:rsidRPr="001F36CB" w:rsidRDefault="00BA34F8" w:rsidP="00BA34F8">
      <w:pPr>
        <w:spacing w:after="50" w:line="276" w:lineRule="auto"/>
        <w:ind w:left="1416"/>
        <w:rPr>
          <w:lang w:val="en-US"/>
        </w:rPr>
      </w:pPr>
      <w:r w:rsidRPr="00F238D0">
        <w:rPr>
          <w:rFonts w:ascii="Arial" w:hAnsi="Arial" w:cs="Arial"/>
          <w:b/>
          <w:noProof/>
          <w:sz w:val="18"/>
          <w:szCs w:val="18"/>
          <w:lang w:val="en-US"/>
        </w:rPr>
        <w:drawing>
          <wp:anchor distT="0" distB="0" distL="114300" distR="114300" simplePos="0" relativeHeight="251659264" behindDoc="1" locked="0" layoutInCell="1" allowOverlap="1" wp14:anchorId="584856C2" wp14:editId="6A35255E">
            <wp:simplePos x="0" y="0"/>
            <wp:positionH relativeFrom="page">
              <wp:posOffset>1008380</wp:posOffset>
            </wp:positionH>
            <wp:positionV relativeFrom="page">
              <wp:posOffset>739140</wp:posOffset>
            </wp:positionV>
            <wp:extent cx="716400" cy="885600"/>
            <wp:effectExtent l="0" t="0" r="7620" b="0"/>
            <wp:wrapNone/>
            <wp:docPr id="1253981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981843" name="Рисунок 12539818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400" cy="88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6CB" w:rsidRPr="00F238D0">
        <w:rPr>
          <w:rFonts w:ascii="Arial" w:hAnsi="Arial" w:cs="Arial"/>
          <w:b/>
          <w:sz w:val="18"/>
          <w:szCs w:val="18"/>
          <w:lang w:val="en-US"/>
        </w:rPr>
        <w:t>“Samarqand</w:t>
      </w:r>
      <w:r w:rsidR="001F36CB" w:rsidRPr="00F238D0">
        <w:rPr>
          <w:rFonts w:ascii="Arial" w:hAnsi="Arial" w:cs="Arial"/>
          <w:b/>
          <w:sz w:val="18"/>
          <w:szCs w:val="18"/>
          <w:lang w:val="uz-Cyrl-UZ"/>
        </w:rPr>
        <w:t xml:space="preserve"> </w:t>
      </w:r>
      <w:r w:rsidR="001F36CB" w:rsidRPr="00D3231F">
        <w:rPr>
          <w:rFonts w:ascii="Arial" w:hAnsi="Arial" w:cs="Arial"/>
          <w:b/>
          <w:sz w:val="18"/>
          <w:szCs w:val="18"/>
          <w:lang w:val="uz-Latn-UZ"/>
        </w:rPr>
        <w:t>avtomobil zavodi</w:t>
      </w:r>
      <w:r w:rsidR="001F36CB" w:rsidRPr="00F238D0">
        <w:rPr>
          <w:rFonts w:ascii="Arial" w:hAnsi="Arial" w:cs="Arial"/>
          <w:b/>
          <w:sz w:val="18"/>
          <w:szCs w:val="18"/>
          <w:lang w:val="en-US"/>
        </w:rPr>
        <w:t>” MCHJ QK</w:t>
      </w:r>
      <w:r w:rsidR="001F36CB" w:rsidRPr="00F238D0">
        <w:rPr>
          <w:rFonts w:ascii="Arial" w:hAnsi="Arial" w:cs="Arial"/>
          <w:b/>
          <w:sz w:val="18"/>
          <w:szCs w:val="18"/>
          <w:lang w:val="en-US"/>
        </w:rPr>
        <w:tab/>
        <w:t>JV “Samarkand automobile factory” LLC</w:t>
      </w:r>
    </w:p>
    <w:p w14:paraId="6EBEAB9C" w14:textId="77777777" w:rsidR="001F36CB" w:rsidRPr="00985C7A" w:rsidRDefault="001F36CB" w:rsidP="00BA34F8">
      <w:pPr>
        <w:tabs>
          <w:tab w:val="left" w:pos="5670"/>
        </w:tabs>
        <w:spacing w:after="40" w:line="276" w:lineRule="auto"/>
        <w:ind w:left="1416"/>
        <w:rPr>
          <w:rFonts w:ascii="Arial" w:hAnsi="Arial" w:cs="Arial"/>
          <w:sz w:val="14"/>
          <w:szCs w:val="14"/>
          <w:lang w:val="uz-Cyrl-UZ"/>
        </w:rPr>
      </w:pPr>
      <w:r w:rsidRPr="00985C7A">
        <w:rPr>
          <w:rFonts w:ascii="Arial" w:hAnsi="Arial" w:cs="Arial"/>
          <w:sz w:val="14"/>
          <w:szCs w:val="14"/>
          <w:lang w:val="uz-Cyrl-UZ"/>
        </w:rPr>
        <w:t xml:space="preserve">140160, </w:t>
      </w:r>
      <w:r w:rsidRPr="00985C7A">
        <w:rPr>
          <w:rFonts w:ascii="Arial" w:hAnsi="Arial" w:cs="Arial"/>
          <w:sz w:val="14"/>
          <w:szCs w:val="14"/>
          <w:lang w:val="en-US"/>
        </w:rPr>
        <w:t>Samarqand sh.</w:t>
      </w:r>
      <w:r w:rsidRPr="00985C7A">
        <w:rPr>
          <w:rFonts w:ascii="Arial" w:hAnsi="Arial" w:cs="Arial"/>
          <w:sz w:val="14"/>
          <w:szCs w:val="14"/>
          <w:lang w:val="uz-Cyrl-UZ"/>
        </w:rPr>
        <w:t>, Sulaymon Buxoriy ko‘chasi, 5</w:t>
      </w:r>
      <w:r w:rsidRPr="00985C7A">
        <w:rPr>
          <w:rFonts w:ascii="Arial" w:hAnsi="Arial" w:cs="Arial"/>
          <w:sz w:val="14"/>
          <w:szCs w:val="14"/>
          <w:lang w:val="uz-Cyrl-UZ"/>
        </w:rPr>
        <w:tab/>
        <w:t>5, Sulaymon Bukhoriy str.,</w:t>
      </w:r>
      <w:r w:rsidRPr="00985C7A">
        <w:rPr>
          <w:rFonts w:ascii="Arial" w:hAnsi="Arial" w:cs="Arial"/>
          <w:sz w:val="14"/>
          <w:szCs w:val="14"/>
          <w:lang w:val="en-US"/>
        </w:rPr>
        <w:t xml:space="preserve"> </w:t>
      </w:r>
      <w:r w:rsidRPr="00985C7A">
        <w:rPr>
          <w:rFonts w:ascii="Arial" w:hAnsi="Arial" w:cs="Arial"/>
          <w:sz w:val="14"/>
          <w:szCs w:val="14"/>
          <w:lang w:val="uz-Cyrl-UZ"/>
        </w:rPr>
        <w:t>Samarkand, 140160</w:t>
      </w:r>
      <w:r w:rsidRPr="00985C7A">
        <w:rPr>
          <w:rFonts w:ascii="Arial" w:hAnsi="Arial" w:cs="Arial"/>
          <w:sz w:val="14"/>
          <w:szCs w:val="14"/>
          <w:lang w:val="uz-Cyrl-UZ"/>
        </w:rPr>
        <w:br/>
      </w:r>
      <w:r w:rsidRPr="00985C7A">
        <w:rPr>
          <w:rFonts w:ascii="Arial" w:hAnsi="Arial" w:cs="Arial"/>
          <w:sz w:val="14"/>
          <w:szCs w:val="14"/>
          <w:lang w:val="en-US"/>
        </w:rPr>
        <w:t>Tel</w:t>
      </w:r>
      <w:r w:rsidRPr="00985C7A">
        <w:rPr>
          <w:rFonts w:ascii="Arial" w:hAnsi="Arial" w:cs="Arial"/>
          <w:sz w:val="14"/>
          <w:szCs w:val="14"/>
          <w:lang w:val="uz-Cyrl-UZ"/>
        </w:rPr>
        <w:t>.: (+998 55) 701 87 00</w:t>
      </w:r>
      <w:r w:rsidRPr="00985C7A">
        <w:rPr>
          <w:rFonts w:ascii="Arial" w:hAnsi="Arial" w:cs="Arial"/>
          <w:sz w:val="14"/>
          <w:szCs w:val="14"/>
          <w:lang w:val="uz-Cyrl-UZ"/>
        </w:rPr>
        <w:tab/>
        <w:t>Phone: (+998 55) 701 87 00</w:t>
      </w:r>
    </w:p>
    <w:p w14:paraId="23CA6C65" w14:textId="77777777" w:rsidR="001F36CB" w:rsidRPr="00985C7A" w:rsidRDefault="001F36CB" w:rsidP="00BA34F8">
      <w:pPr>
        <w:tabs>
          <w:tab w:val="left" w:pos="5670"/>
        </w:tabs>
        <w:spacing w:after="40" w:line="276" w:lineRule="auto"/>
        <w:ind w:left="1416"/>
        <w:rPr>
          <w:rFonts w:ascii="Arial" w:hAnsi="Arial" w:cs="Arial"/>
          <w:sz w:val="14"/>
          <w:szCs w:val="14"/>
          <w:lang w:val="en-US"/>
        </w:rPr>
      </w:pPr>
      <w:r w:rsidRPr="00985C7A">
        <w:rPr>
          <w:rFonts w:ascii="Arial" w:hAnsi="Arial" w:cs="Arial"/>
          <w:sz w:val="14"/>
          <w:szCs w:val="14"/>
          <w:lang w:val="uz-Cyrl-UZ"/>
        </w:rPr>
        <w:t xml:space="preserve">100047, </w:t>
      </w:r>
      <w:r w:rsidRPr="00985C7A">
        <w:rPr>
          <w:rFonts w:ascii="Arial" w:hAnsi="Arial" w:cs="Arial"/>
          <w:sz w:val="14"/>
          <w:szCs w:val="14"/>
          <w:lang w:val="en-US"/>
        </w:rPr>
        <w:t xml:space="preserve">Toshkent sh., </w:t>
      </w:r>
      <w:r w:rsidRPr="00985C7A">
        <w:rPr>
          <w:rFonts w:ascii="Arial" w:hAnsi="Arial" w:cs="Arial"/>
          <w:sz w:val="14"/>
          <w:szCs w:val="14"/>
          <w:lang w:val="uz-Cyrl-UZ"/>
        </w:rPr>
        <w:t>Amir Temur ko‘chasi, 13</w:t>
      </w:r>
      <w:r w:rsidRPr="00985C7A">
        <w:rPr>
          <w:rFonts w:ascii="Arial" w:hAnsi="Arial" w:cs="Arial"/>
          <w:sz w:val="14"/>
          <w:szCs w:val="14"/>
          <w:lang w:val="uz-Cyrl-UZ"/>
        </w:rPr>
        <w:tab/>
        <w:t>13, Amir Temur str.,</w:t>
      </w:r>
      <w:r w:rsidRPr="00985C7A">
        <w:rPr>
          <w:rFonts w:ascii="Arial" w:hAnsi="Arial" w:cs="Arial"/>
          <w:sz w:val="14"/>
          <w:szCs w:val="14"/>
          <w:lang w:val="en-US"/>
        </w:rPr>
        <w:t xml:space="preserve"> </w:t>
      </w:r>
      <w:r w:rsidRPr="00985C7A">
        <w:rPr>
          <w:rFonts w:ascii="Arial" w:hAnsi="Arial" w:cs="Arial"/>
          <w:sz w:val="14"/>
          <w:szCs w:val="14"/>
          <w:lang w:val="uz-Cyrl-UZ"/>
        </w:rPr>
        <w:t>Tashkent, 100047</w:t>
      </w:r>
      <w:r w:rsidRPr="00985C7A">
        <w:rPr>
          <w:rFonts w:ascii="Arial" w:hAnsi="Arial" w:cs="Arial"/>
          <w:sz w:val="14"/>
          <w:szCs w:val="14"/>
          <w:lang w:val="uz-Cyrl-UZ"/>
        </w:rPr>
        <w:br/>
      </w:r>
      <w:r w:rsidRPr="00985C7A">
        <w:rPr>
          <w:rFonts w:ascii="Arial" w:hAnsi="Arial" w:cs="Arial"/>
          <w:sz w:val="14"/>
          <w:szCs w:val="14"/>
          <w:lang w:val="en-US"/>
        </w:rPr>
        <w:t>Tel</w:t>
      </w:r>
      <w:r w:rsidRPr="00985C7A">
        <w:rPr>
          <w:rFonts w:ascii="Arial" w:hAnsi="Arial" w:cs="Arial"/>
          <w:sz w:val="14"/>
          <w:szCs w:val="14"/>
          <w:lang w:val="uz-Cyrl-UZ"/>
        </w:rPr>
        <w:t>.: (+998 78) 140 64 64</w:t>
      </w:r>
      <w:r w:rsidRPr="00985C7A">
        <w:rPr>
          <w:rFonts w:ascii="Arial" w:hAnsi="Arial" w:cs="Arial"/>
          <w:sz w:val="14"/>
          <w:szCs w:val="14"/>
          <w:lang w:val="uz-Cyrl-UZ"/>
        </w:rPr>
        <w:tab/>
        <w:t>Phone: (+998 78) 140 64 64</w:t>
      </w:r>
    </w:p>
    <w:p w14:paraId="27AD27C0" w14:textId="77777777" w:rsidR="001F36CB" w:rsidRDefault="001F36CB" w:rsidP="00BA34F8">
      <w:pPr>
        <w:tabs>
          <w:tab w:val="left" w:pos="5670"/>
        </w:tabs>
        <w:spacing w:line="276" w:lineRule="auto"/>
        <w:ind w:left="1416"/>
        <w:rPr>
          <w:sz w:val="14"/>
          <w:szCs w:val="14"/>
          <w:lang w:val="uz-Cyrl-UZ"/>
        </w:rPr>
      </w:pPr>
      <w:r w:rsidRPr="00985C7A">
        <w:rPr>
          <w:rFonts w:ascii="Arial" w:hAnsi="Arial" w:cs="Arial"/>
          <w:sz w:val="14"/>
          <w:szCs w:val="14"/>
          <w:lang w:val="uz-Cyrl-UZ"/>
        </w:rPr>
        <w:t>El.manz</w:t>
      </w:r>
      <w:r w:rsidRPr="00985C7A">
        <w:rPr>
          <w:rFonts w:ascii="Arial" w:hAnsi="Arial" w:cs="Arial"/>
          <w:sz w:val="14"/>
          <w:szCs w:val="14"/>
          <w:lang w:val="en-US"/>
        </w:rPr>
        <w:t>il</w:t>
      </w:r>
      <w:r w:rsidRPr="00985C7A">
        <w:rPr>
          <w:rFonts w:ascii="Arial" w:hAnsi="Arial" w:cs="Arial"/>
          <w:sz w:val="14"/>
          <w:szCs w:val="14"/>
          <w:lang w:val="uz-Cyrl-UZ"/>
        </w:rPr>
        <w:t xml:space="preserve">: </w:t>
      </w:r>
      <w:r w:rsidR="00BA34F8" w:rsidRPr="00BA34F8">
        <w:rPr>
          <w:rFonts w:ascii="Arial" w:hAnsi="Arial" w:cs="Arial"/>
          <w:sz w:val="14"/>
          <w:szCs w:val="14"/>
          <w:lang w:val="uz-Cyrl-UZ"/>
        </w:rPr>
        <w:t>info@samauto.uz</w:t>
      </w:r>
      <w:r w:rsidR="006D5C7F">
        <w:rPr>
          <w:rFonts w:ascii="Arial" w:hAnsi="Arial" w:cs="Arial"/>
          <w:sz w:val="14"/>
          <w:szCs w:val="14"/>
          <w:lang w:val="uz-Cyrl-UZ"/>
        </w:rPr>
        <w:t>,</w:t>
      </w:r>
      <w:r w:rsidR="00BA34F8">
        <w:rPr>
          <w:rFonts w:ascii="Arial" w:hAnsi="Arial" w:cs="Arial"/>
          <w:sz w:val="14"/>
          <w:szCs w:val="14"/>
          <w:lang w:val="uz-Cyrl-UZ"/>
        </w:rPr>
        <w:t xml:space="preserve"> </w:t>
      </w:r>
      <w:r w:rsidR="00BA34F8" w:rsidRPr="00985C7A">
        <w:rPr>
          <w:rFonts w:ascii="Arial" w:hAnsi="Arial" w:cs="Arial"/>
          <w:sz w:val="14"/>
          <w:szCs w:val="14"/>
          <w:lang w:val="en-US"/>
        </w:rPr>
        <w:t>E</w:t>
      </w:r>
      <w:r w:rsidR="00BA34F8" w:rsidRPr="00985C7A">
        <w:rPr>
          <w:rFonts w:ascii="Arial" w:hAnsi="Arial" w:cs="Arial"/>
          <w:sz w:val="14"/>
          <w:szCs w:val="14"/>
          <w:lang w:val="uz-Cyrl-UZ"/>
        </w:rPr>
        <w:t>-</w:t>
      </w:r>
      <w:r w:rsidR="00BA34F8" w:rsidRPr="00985C7A">
        <w:rPr>
          <w:rFonts w:ascii="Arial" w:hAnsi="Arial" w:cs="Arial"/>
          <w:sz w:val="14"/>
          <w:szCs w:val="14"/>
          <w:lang w:val="uz-Latn-UZ"/>
        </w:rPr>
        <w:t>xat</w:t>
      </w:r>
      <w:r w:rsidR="00BA34F8" w:rsidRPr="00985C7A">
        <w:rPr>
          <w:rFonts w:ascii="Arial" w:hAnsi="Arial" w:cs="Arial"/>
          <w:sz w:val="14"/>
          <w:szCs w:val="14"/>
          <w:lang w:val="uz-Cyrl-UZ"/>
        </w:rPr>
        <w:t xml:space="preserve">: </w:t>
      </w:r>
      <w:r w:rsidR="00BA34F8" w:rsidRPr="00BA34F8">
        <w:rPr>
          <w:rFonts w:ascii="Arial" w:hAnsi="Arial" w:cs="Arial"/>
          <w:sz w:val="14"/>
          <w:szCs w:val="14"/>
          <w:lang w:val="uz-Cyrl-UZ"/>
        </w:rPr>
        <w:t>samauto@exat.uz</w:t>
      </w:r>
      <w:r w:rsidR="00BA34F8">
        <w:rPr>
          <w:rFonts w:ascii="Arial" w:hAnsi="Arial" w:cs="Arial"/>
          <w:sz w:val="14"/>
          <w:szCs w:val="14"/>
          <w:lang w:val="uz-Cyrl-UZ"/>
        </w:rPr>
        <w:tab/>
      </w:r>
      <w:r w:rsidR="00BA34F8" w:rsidRPr="00985C7A">
        <w:rPr>
          <w:rFonts w:ascii="Arial" w:hAnsi="Arial" w:cs="Arial"/>
          <w:sz w:val="14"/>
          <w:szCs w:val="14"/>
          <w:lang w:val="uz-Cyrl-UZ"/>
        </w:rPr>
        <w:t xml:space="preserve">E-mail: </w:t>
      </w:r>
      <w:r w:rsidR="00BA34F8" w:rsidRPr="00BA34F8">
        <w:rPr>
          <w:rFonts w:ascii="Arial" w:hAnsi="Arial" w:cs="Arial"/>
          <w:sz w:val="14"/>
          <w:szCs w:val="14"/>
          <w:lang w:val="uz-Cyrl-UZ"/>
        </w:rPr>
        <w:t>info@samauto.uz</w:t>
      </w:r>
      <w:r w:rsidR="005A59E6" w:rsidRPr="005A59E6">
        <w:rPr>
          <w:rStyle w:val="a5"/>
          <w:rFonts w:ascii="Arial" w:hAnsi="Arial" w:cs="Arial"/>
          <w:color w:val="auto"/>
          <w:sz w:val="14"/>
          <w:szCs w:val="14"/>
          <w:u w:val="none"/>
          <w:lang w:val="uz-Cyrl-UZ"/>
        </w:rPr>
        <w:t>,</w:t>
      </w:r>
      <w:r w:rsidR="00BA34F8" w:rsidRPr="00985C7A">
        <w:rPr>
          <w:sz w:val="14"/>
          <w:szCs w:val="14"/>
          <w:lang w:val="en-US"/>
        </w:rPr>
        <w:t xml:space="preserve"> </w:t>
      </w:r>
      <w:r w:rsidR="00BA34F8" w:rsidRPr="00985C7A">
        <w:rPr>
          <w:rFonts w:ascii="Arial" w:hAnsi="Arial" w:cs="Arial"/>
          <w:sz w:val="14"/>
          <w:szCs w:val="14"/>
          <w:lang w:val="uz-Cyrl-UZ"/>
        </w:rPr>
        <w:t xml:space="preserve">E-xat: </w:t>
      </w:r>
      <w:r w:rsidR="00BA34F8" w:rsidRPr="00BA34F8">
        <w:rPr>
          <w:rFonts w:ascii="Arial" w:hAnsi="Arial" w:cs="Arial"/>
          <w:sz w:val="14"/>
          <w:szCs w:val="14"/>
          <w:lang w:val="uz-Cyrl-UZ"/>
        </w:rPr>
        <w:t>samauto@exat.uz</w:t>
      </w:r>
    </w:p>
    <w:p w14:paraId="38DAA80C" w14:textId="77777777" w:rsidR="00BA34F8" w:rsidRDefault="00BA34F8" w:rsidP="00BA34F8">
      <w:pPr>
        <w:tabs>
          <w:tab w:val="left" w:pos="5670"/>
        </w:tabs>
        <w:spacing w:line="276" w:lineRule="auto"/>
        <w:ind w:left="1416"/>
        <w:rPr>
          <w:rFonts w:ascii="Arial" w:hAnsi="Arial" w:cs="Arial"/>
          <w:sz w:val="14"/>
          <w:szCs w:val="14"/>
          <w:lang w:val="uz-Cyrl-UZ"/>
        </w:rPr>
      </w:pPr>
      <w:r w:rsidRPr="00BA34F8">
        <w:rPr>
          <w:rStyle w:val="a5"/>
          <w:rFonts w:ascii="Arial" w:hAnsi="Arial" w:cs="Arial"/>
          <w:color w:val="auto"/>
          <w:sz w:val="14"/>
          <w:szCs w:val="14"/>
          <w:u w:val="none"/>
          <w:lang w:val="uz-Latn-UZ"/>
        </w:rPr>
        <w:t xml:space="preserve">Veb-sayt: </w:t>
      </w:r>
      <w:r w:rsidRPr="00BA34F8">
        <w:rPr>
          <w:rFonts w:ascii="Arial" w:hAnsi="Arial" w:cs="Arial"/>
          <w:sz w:val="14"/>
          <w:szCs w:val="14"/>
          <w:lang w:val="uz-Cyrl-UZ"/>
        </w:rPr>
        <w:t>www.samauto.uz</w:t>
      </w:r>
      <w:r w:rsidRPr="00BA34F8">
        <w:rPr>
          <w:rFonts w:ascii="Arial" w:hAnsi="Arial" w:cs="Arial"/>
          <w:sz w:val="14"/>
          <w:szCs w:val="14"/>
          <w:lang w:val="uz-Cyrl-UZ"/>
        </w:rPr>
        <w:tab/>
      </w:r>
      <w:r w:rsidRPr="00BA34F8">
        <w:rPr>
          <w:rStyle w:val="a5"/>
          <w:rFonts w:ascii="Arial" w:hAnsi="Arial" w:cs="Arial"/>
          <w:color w:val="auto"/>
          <w:sz w:val="14"/>
          <w:szCs w:val="14"/>
          <w:u w:val="none"/>
          <w:lang w:val="en-US"/>
        </w:rPr>
        <w:t xml:space="preserve">website: </w:t>
      </w:r>
      <w:r w:rsidRPr="00BA34F8">
        <w:rPr>
          <w:rFonts w:ascii="Arial" w:hAnsi="Arial" w:cs="Arial"/>
          <w:sz w:val="14"/>
          <w:szCs w:val="14"/>
          <w:lang w:val="uz-Cyrl-UZ"/>
        </w:rPr>
        <w:t>www.samauto.uz</w:t>
      </w:r>
    </w:p>
    <w:p w14:paraId="376DB026" w14:textId="77777777" w:rsidR="00BA34F8" w:rsidRPr="00BA34F8" w:rsidRDefault="00BA34F8" w:rsidP="00BA34F8">
      <w:pPr>
        <w:tabs>
          <w:tab w:val="left" w:pos="5670"/>
        </w:tabs>
        <w:ind w:left="1416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___________________________________________________________________________________________________</w:t>
      </w:r>
    </w:p>
    <w:p w14:paraId="060B68D7" w14:textId="77777777" w:rsidR="001F36CB" w:rsidRPr="009525FD" w:rsidRDefault="001F36CB" w:rsidP="00BA34F8">
      <w:pPr>
        <w:tabs>
          <w:tab w:val="left" w:pos="5670"/>
        </w:tabs>
        <w:rPr>
          <w:rFonts w:ascii="Arial" w:hAnsi="Arial" w:cs="Arial"/>
          <w:lang w:val="uz-Cyrl-UZ"/>
        </w:rPr>
      </w:pPr>
    </w:p>
    <w:p w14:paraId="7EC1BB12" w14:textId="77777777" w:rsidR="00907828" w:rsidRDefault="009C43CA" w:rsidP="00907828">
      <w:pPr>
        <w:rPr>
          <w:sz w:val="22"/>
          <w:szCs w:val="22"/>
        </w:rPr>
      </w:pPr>
      <w:r w:rsidRPr="00907828">
        <w:t>№</w:t>
      </w:r>
      <w:r w:rsidRPr="0013380F">
        <w:rPr>
          <w:sz w:val="22"/>
          <w:szCs w:val="22"/>
        </w:rPr>
        <w:t xml:space="preserve"> </w:t>
      </w:r>
      <w:sdt>
        <w:sdtPr>
          <w:rPr>
            <w:rStyle w:val="2"/>
            <w:b w:val="0"/>
            <w:bCs w:val="0"/>
            <w:sz w:val="23"/>
            <w:szCs w:val="23"/>
          </w:rPr>
          <w:alias w:val="Рег. номер"/>
          <w:tag w:val="REG_NUM"/>
          <w:id w:val="-839544154"/>
          <w:lock w:val="sdtContentLocked"/>
          <w:placeholder>
            <w:docPart w:val="C07F00E2C198457385216A166AF2EF7C"/>
          </w:placeholder>
          <w15:color w:val="FF0000"/>
        </w:sdtPr>
        <w:sdtEndPr>
          <w:rPr>
            <w:rStyle w:val="2"/>
          </w:rPr>
        </w:sdtEndPr>
        <w:sdtContent>
          <w:r w:rsidRPr="00790AB1">
            <w:rPr>
              <w:rStyle w:val="2"/>
              <w:b w:val="0"/>
              <w:bCs w:val="0"/>
              <w:sz w:val="23"/>
              <w:szCs w:val="23"/>
            </w:rPr>
            <w:t>[</w:t>
          </w:r>
          <w:r w:rsidRPr="0013609B">
            <w:rPr>
              <w:rStyle w:val="2"/>
              <w:b w:val="0"/>
              <w:bCs w:val="0"/>
              <w:sz w:val="23"/>
              <w:szCs w:val="23"/>
            </w:rPr>
            <w:t xml:space="preserve">Рег. </w:t>
          </w:r>
          <w:r>
            <w:rPr>
              <w:rStyle w:val="2"/>
              <w:b w:val="0"/>
              <w:bCs w:val="0"/>
              <w:sz w:val="23"/>
              <w:szCs w:val="23"/>
            </w:rPr>
            <w:t>Номер</w:t>
          </w:r>
          <w:r w:rsidRPr="00790AB1">
            <w:rPr>
              <w:rStyle w:val="2"/>
              <w:b w:val="0"/>
              <w:bCs w:val="0"/>
              <w:sz w:val="23"/>
              <w:szCs w:val="23"/>
            </w:rPr>
            <w:t>]</w:t>
          </w:r>
        </w:sdtContent>
      </w:sdt>
    </w:p>
    <w:p w14:paraId="69329FDE" w14:textId="77777777" w:rsidR="009C43CA" w:rsidRDefault="005E559D" w:rsidP="00907828">
      <w:pPr>
        <w:rPr>
          <w:rStyle w:val="2"/>
          <w:b w:val="0"/>
          <w:bCs w:val="0"/>
          <w:sz w:val="23"/>
          <w:szCs w:val="23"/>
        </w:rPr>
      </w:pPr>
      <w:sdt>
        <w:sdtPr>
          <w:rPr>
            <w:rStyle w:val="2"/>
            <w:b w:val="0"/>
            <w:bCs w:val="0"/>
            <w:sz w:val="23"/>
            <w:szCs w:val="23"/>
          </w:rPr>
          <w:alias w:val="Рег. Дата"/>
          <w:tag w:val="REG_DATE"/>
          <w:id w:val="-1230534126"/>
          <w:lock w:val="sdtContentLocked"/>
          <w:placeholder>
            <w:docPart w:val="5BD6EBD74902480D88C49AB6F01A9201"/>
          </w:placeholder>
          <w15:color w:val="FF0000"/>
        </w:sdtPr>
        <w:sdtEndPr>
          <w:rPr>
            <w:rStyle w:val="2"/>
          </w:rPr>
        </w:sdtEndPr>
        <w:sdtContent>
          <w:r w:rsidR="009C43CA" w:rsidRPr="00790AB1">
            <w:rPr>
              <w:rStyle w:val="2"/>
              <w:b w:val="0"/>
              <w:bCs w:val="0"/>
              <w:sz w:val="23"/>
              <w:szCs w:val="23"/>
            </w:rPr>
            <w:t>[</w:t>
          </w:r>
          <w:r w:rsidR="009C43CA" w:rsidRPr="0013609B">
            <w:rPr>
              <w:rStyle w:val="2"/>
              <w:b w:val="0"/>
              <w:bCs w:val="0"/>
              <w:sz w:val="23"/>
              <w:szCs w:val="23"/>
            </w:rPr>
            <w:t xml:space="preserve">Рег. </w:t>
          </w:r>
          <w:r w:rsidR="009C43CA">
            <w:rPr>
              <w:rStyle w:val="2"/>
              <w:b w:val="0"/>
              <w:bCs w:val="0"/>
              <w:sz w:val="23"/>
              <w:szCs w:val="23"/>
            </w:rPr>
            <w:t>Дата</w:t>
          </w:r>
          <w:r w:rsidR="009C43CA" w:rsidRPr="00790AB1">
            <w:rPr>
              <w:rStyle w:val="2"/>
              <w:b w:val="0"/>
              <w:bCs w:val="0"/>
              <w:sz w:val="23"/>
              <w:szCs w:val="23"/>
            </w:rPr>
            <w:t>]</w:t>
          </w:r>
        </w:sdtContent>
      </w:sdt>
    </w:p>
    <w:tbl>
      <w:tblPr>
        <w:tblStyle w:val="a3"/>
        <w:tblpPr w:leftFromText="180" w:rightFromText="180" w:vertAnchor="text" w:horzAnchor="page" w:tblpX="5596" w:tblpY="176"/>
        <w:tblW w:w="6144" w:type="dxa"/>
        <w:tblLook w:val="04A0" w:firstRow="1" w:lastRow="0" w:firstColumn="1" w:lastColumn="0" w:noHBand="0" w:noVBand="1"/>
      </w:tblPr>
      <w:tblGrid>
        <w:gridCol w:w="1102"/>
        <w:gridCol w:w="5042"/>
      </w:tblGrid>
      <w:tr w:rsidR="000605A8" w:rsidRPr="000605A8" w14:paraId="6919B36E" w14:textId="77777777" w:rsidTr="000605A8">
        <w:trPr>
          <w:trHeight w:val="163"/>
        </w:trPr>
        <w:tc>
          <w:tcPr>
            <w:tcW w:w="1102" w:type="dxa"/>
            <w:tcBorders>
              <w:top w:val="nil"/>
              <w:left w:val="nil"/>
              <w:bottom w:val="nil"/>
              <w:right w:val="nil"/>
            </w:tcBorders>
          </w:tcPr>
          <w:p w14:paraId="70EC28FE" w14:textId="77777777" w:rsidR="000605A8" w:rsidRPr="00907828" w:rsidRDefault="000605A8" w:rsidP="000605A8">
            <w:pPr>
              <w:jc w:val="right"/>
              <w:rPr>
                <w:b/>
                <w:bCs/>
              </w:rPr>
            </w:pPr>
          </w:p>
        </w:tc>
        <w:tc>
          <w:tcPr>
            <w:tcW w:w="5042" w:type="dxa"/>
            <w:tcBorders>
              <w:top w:val="nil"/>
              <w:left w:val="nil"/>
              <w:bottom w:val="nil"/>
              <w:right w:val="nil"/>
            </w:tcBorders>
          </w:tcPr>
          <w:p w14:paraId="2EED8525" w14:textId="50F709C1" w:rsidR="000605A8" w:rsidRPr="000605A8" w:rsidRDefault="000605A8" w:rsidP="000605A8">
            <w:pPr>
              <w:jc w:val="center"/>
              <w:rPr>
                <w:b/>
                <w:bCs/>
                <w:sz w:val="28"/>
                <w:szCs w:val="28"/>
              </w:rPr>
            </w:pPr>
            <w:r w:rsidRPr="000605A8">
              <w:rPr>
                <w:b/>
                <w:bCs/>
                <w:lang w:val="en-US"/>
              </w:rPr>
              <w:t>O</w:t>
            </w:r>
            <w:r w:rsidRPr="000605A8">
              <w:rPr>
                <w:b/>
                <w:bCs/>
              </w:rPr>
              <w:t>’</w:t>
            </w:r>
            <w:r w:rsidRPr="000605A8">
              <w:rPr>
                <w:b/>
                <w:bCs/>
                <w:lang w:val="en-US"/>
              </w:rPr>
              <w:t>ZBEKISTON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RESPUBLIKASI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IQTISODIYOT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VA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MOLIYA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VAZIRLIGI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HUZURIDAGI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</w:rPr>
              <w:t>«</w:t>
            </w:r>
            <w:r w:rsidRPr="000605A8">
              <w:rPr>
                <w:b/>
                <w:bCs/>
                <w:lang w:val="en-US"/>
              </w:rPr>
              <w:t>LOYIHALAR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VA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IMPORT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KONTRAKTLARINI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KOMPLEKS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EKSPERTIZA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QILISH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MARKAZI</w:t>
            </w:r>
            <w:r w:rsidRPr="000605A8">
              <w:rPr>
                <w:b/>
                <w:bCs/>
              </w:rPr>
              <w:t xml:space="preserve"> »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DAVLAT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UNITAR</w:t>
            </w:r>
            <w:r w:rsidRPr="000605A8">
              <w:rPr>
                <w:b/>
                <w:bCs/>
              </w:rPr>
              <w:t xml:space="preserve"> </w:t>
            </w:r>
            <w:r w:rsidRPr="000605A8">
              <w:rPr>
                <w:b/>
                <w:bCs/>
                <w:lang w:val="en-US"/>
              </w:rPr>
              <w:t>KORHONASIGA</w:t>
            </w:r>
          </w:p>
        </w:tc>
      </w:tr>
    </w:tbl>
    <w:p w14:paraId="562BEB14" w14:textId="77777777" w:rsidR="00907828" w:rsidRPr="000605A8" w:rsidRDefault="00907828" w:rsidP="00907828"/>
    <w:p w14:paraId="186F3FDA" w14:textId="77777777" w:rsidR="00907828" w:rsidRPr="000605A8" w:rsidRDefault="00907828" w:rsidP="00907828"/>
    <w:p w14:paraId="7EF15FA4" w14:textId="77777777" w:rsidR="00907828" w:rsidRPr="000605A8" w:rsidRDefault="00907828" w:rsidP="00907828"/>
    <w:p w14:paraId="0CEF016E" w14:textId="77777777" w:rsidR="00B30FE3" w:rsidRPr="009525FD" w:rsidRDefault="00B30FE3" w:rsidP="009525FD">
      <w:pPr>
        <w:rPr>
          <w:lang w:val="uz-Cyrl-UZ"/>
        </w:rPr>
      </w:pPr>
    </w:p>
    <w:p w14:paraId="48168D56" w14:textId="77777777" w:rsidR="00B30FE3" w:rsidRDefault="00B30FE3" w:rsidP="009525FD">
      <w:pPr>
        <w:jc w:val="both"/>
        <w:rPr>
          <w:sz w:val="28"/>
          <w:szCs w:val="28"/>
          <w:lang w:val="uz-Cyrl-UZ"/>
        </w:rPr>
      </w:pPr>
    </w:p>
    <w:p w14:paraId="3A4AB463" w14:textId="77777777" w:rsidR="000605A8" w:rsidRDefault="000605A8" w:rsidP="00E94951">
      <w:pPr>
        <w:ind w:firstLine="720"/>
        <w:jc w:val="both"/>
        <w:rPr>
          <w:color w:val="222222"/>
          <w:sz w:val="28"/>
          <w:szCs w:val="28"/>
          <w:lang w:val="uz-Cyrl-UZ"/>
        </w:rPr>
      </w:pPr>
    </w:p>
    <w:p w14:paraId="5EE33CC0" w14:textId="77777777" w:rsidR="000605A8" w:rsidRDefault="000605A8" w:rsidP="00E94951">
      <w:pPr>
        <w:ind w:firstLine="720"/>
        <w:jc w:val="both"/>
        <w:rPr>
          <w:color w:val="222222"/>
          <w:sz w:val="28"/>
          <w:szCs w:val="28"/>
          <w:lang w:val="uz-Cyrl-UZ"/>
        </w:rPr>
      </w:pPr>
    </w:p>
    <w:p w14:paraId="2D341C9B" w14:textId="77777777" w:rsidR="000605A8" w:rsidRDefault="000605A8" w:rsidP="00E94951">
      <w:pPr>
        <w:ind w:firstLine="720"/>
        <w:jc w:val="both"/>
        <w:rPr>
          <w:color w:val="222222"/>
          <w:sz w:val="28"/>
          <w:szCs w:val="28"/>
          <w:lang w:val="uz-Cyrl-UZ"/>
        </w:rPr>
      </w:pPr>
      <w:bookmarkStart w:id="0" w:name="_GoBack"/>
      <w:bookmarkEnd w:id="0"/>
    </w:p>
    <w:p w14:paraId="29CD853B" w14:textId="77777777" w:rsidR="000605A8" w:rsidRDefault="000605A8" w:rsidP="00E94951">
      <w:pPr>
        <w:ind w:firstLine="720"/>
        <w:jc w:val="both"/>
        <w:rPr>
          <w:color w:val="222222"/>
          <w:sz w:val="28"/>
          <w:szCs w:val="28"/>
          <w:lang w:val="uz-Cyrl-UZ"/>
        </w:rPr>
      </w:pPr>
    </w:p>
    <w:p w14:paraId="72F2676B" w14:textId="77777777" w:rsidR="000605A8" w:rsidRPr="000605A8" w:rsidRDefault="000605A8" w:rsidP="00E94951">
      <w:pPr>
        <w:ind w:firstLine="720"/>
        <w:jc w:val="both"/>
        <w:rPr>
          <w:color w:val="222222"/>
          <w:lang w:val="uz-Cyrl-UZ"/>
        </w:rPr>
      </w:pPr>
    </w:p>
    <w:p w14:paraId="6924A972" w14:textId="0216426A" w:rsidR="008A37A1" w:rsidRPr="006E6C58" w:rsidRDefault="00E94951" w:rsidP="006E6C58">
      <w:pPr>
        <w:ind w:firstLine="720"/>
        <w:jc w:val="both"/>
        <w:rPr>
          <w:color w:val="222222"/>
          <w:lang w:val="uz-Cyrl-UZ"/>
        </w:rPr>
      </w:pPr>
      <w:r w:rsidRPr="000605A8">
        <w:rPr>
          <w:color w:val="222222"/>
          <w:lang w:val="uz-Cyrl-UZ"/>
        </w:rPr>
        <w:t xml:space="preserve">"Samarkand avtomobil zavodi" MCHJ QKsi Sizning 2024 yil </w:t>
      </w:r>
      <w:r w:rsidR="000960D9" w:rsidRPr="000605A8">
        <w:rPr>
          <w:color w:val="222222"/>
          <w:lang w:val="uz-Cyrl-UZ"/>
        </w:rPr>
        <w:t>04</w:t>
      </w:r>
      <w:r w:rsidRPr="000605A8">
        <w:rPr>
          <w:color w:val="222222"/>
          <w:lang w:val="uz-Cyrl-UZ"/>
        </w:rPr>
        <w:t xml:space="preserve"> </w:t>
      </w:r>
      <w:r w:rsidR="000960D9" w:rsidRPr="000605A8">
        <w:rPr>
          <w:color w:val="222222"/>
          <w:lang w:val="uz-Cyrl-UZ"/>
        </w:rPr>
        <w:t>mart</w:t>
      </w:r>
      <w:r w:rsidRPr="000605A8">
        <w:rPr>
          <w:color w:val="222222"/>
          <w:lang w:val="uz-Cyrl-UZ"/>
        </w:rPr>
        <w:t xml:space="preserve"> </w:t>
      </w:r>
      <w:r w:rsidR="00C6087C" w:rsidRPr="000605A8">
        <w:rPr>
          <w:color w:val="222222"/>
          <w:lang w:val="uz-Cyrl-UZ"/>
        </w:rPr>
        <w:t>№ 45/01-05/3-1322</w:t>
      </w:r>
      <w:r w:rsidRPr="000605A8">
        <w:rPr>
          <w:color w:val="222222"/>
          <w:lang w:val="uz-Cyrl-UZ"/>
        </w:rPr>
        <w:t xml:space="preserve"> sonli </w:t>
      </w:r>
      <w:r w:rsidR="00C6087C" w:rsidRPr="000605A8">
        <w:rPr>
          <w:color w:val="222222"/>
          <w:lang w:val="uz-Cyrl-UZ"/>
        </w:rPr>
        <w:t>hatingizni</w:t>
      </w:r>
      <w:r w:rsidRPr="000605A8">
        <w:rPr>
          <w:color w:val="222222"/>
          <w:lang w:val="uz-Cyrl-UZ"/>
        </w:rPr>
        <w:t xml:space="preserve"> ko’rib chiqib, quyidagini malum qiladi:</w:t>
      </w:r>
      <w:r w:rsidR="006E6C58" w:rsidRPr="006E6C58">
        <w:rPr>
          <w:color w:val="222222"/>
          <w:lang w:val="uz-Cyrl-UZ"/>
        </w:rPr>
        <w:t xml:space="preserve"> </w:t>
      </w:r>
      <w:r w:rsidR="008A37A1" w:rsidRPr="000605A8">
        <w:rPr>
          <w:lang w:val="uz-Cyrl-UZ"/>
        </w:rPr>
        <w:t>TIF TN kodi 8426 49 009 9 bo‘Igan “Yuk ko‘tarish quwati 1600 tn bo‘Igan gusenitsali kran” (“Гусеничный кран. Грузоподъемность: 1600 m”);</w:t>
      </w:r>
    </w:p>
    <w:p w14:paraId="62EE1928" w14:textId="63480831" w:rsidR="00190FA7" w:rsidRPr="000605A8" w:rsidRDefault="008A37A1" w:rsidP="009525FD">
      <w:pPr>
        <w:jc w:val="both"/>
        <w:rPr>
          <w:sz w:val="22"/>
          <w:szCs w:val="22"/>
          <w:lang w:val="uz-Cyrl-UZ"/>
        </w:rPr>
      </w:pPr>
      <w:r w:rsidRPr="000605A8">
        <w:rPr>
          <w:lang w:val="uz-Cyrl-UZ"/>
        </w:rPr>
        <w:t>TIF TN kodi 8429 52 100 9 bo‘lgan “Kovshining nominal xajmi 20 m3 bo‘lgan mexanik birkovshli gusenitsali karyer ekskavator (“Карьерный гусеничный экскаватор механический одноковшовый. Номинальная вместимости ковша 20 м3”)</w:t>
      </w:r>
      <w:r w:rsidR="00190FA7" w:rsidRPr="000605A8">
        <w:rPr>
          <w:lang w:val="uz-Cyrl-UZ"/>
        </w:rPr>
        <w:t>.</w:t>
      </w:r>
      <w:r w:rsidR="00190FA7" w:rsidRPr="000605A8">
        <w:rPr>
          <w:sz w:val="22"/>
          <w:szCs w:val="22"/>
          <w:lang w:val="uz-Cyrl-UZ"/>
        </w:rPr>
        <w:t xml:space="preserve"> </w:t>
      </w:r>
    </w:p>
    <w:p w14:paraId="277F90F2" w14:textId="77777777" w:rsidR="00190FA7" w:rsidRPr="000605A8" w:rsidRDefault="00190FA7" w:rsidP="009525FD">
      <w:pPr>
        <w:jc w:val="both"/>
        <w:rPr>
          <w:lang w:val="uz-Cyrl-UZ"/>
        </w:rPr>
      </w:pPr>
    </w:p>
    <w:p w14:paraId="034AC10A" w14:textId="368173DD" w:rsidR="00B30FE3" w:rsidRPr="000605A8" w:rsidRDefault="006E6C58" w:rsidP="009525FD">
      <w:pPr>
        <w:jc w:val="both"/>
        <w:rPr>
          <w:lang w:val="uz-Cyrl-UZ"/>
        </w:rPr>
      </w:pPr>
      <w:r w:rsidRPr="006E6C58">
        <w:rPr>
          <w:lang w:val="uz-Cyrl-UZ"/>
        </w:rPr>
        <w:t xml:space="preserve">    </w:t>
      </w:r>
      <w:r w:rsidR="00190FA7" w:rsidRPr="000605A8">
        <w:rPr>
          <w:lang w:val="uz-Cyrl-UZ"/>
        </w:rPr>
        <w:t>Yuqorida ko‘rsatilgan tovarlar «SamAuto» zavodida  ishlab chiqarishda mavjud emasligi ma’lum qilamiz.</w:t>
      </w:r>
    </w:p>
    <w:p w14:paraId="63B3BD05" w14:textId="77777777" w:rsidR="000960D9" w:rsidRPr="002C23CF" w:rsidRDefault="000960D9" w:rsidP="009525FD">
      <w:pPr>
        <w:jc w:val="both"/>
        <w:rPr>
          <w:sz w:val="28"/>
          <w:szCs w:val="28"/>
          <w:lang w:val="uz-Cyrl-UZ"/>
        </w:rPr>
      </w:pPr>
    </w:p>
    <w:p w14:paraId="65DC5DBE" w14:textId="77777777" w:rsidR="00B30FE3" w:rsidRPr="009525FD" w:rsidRDefault="00B30FE3" w:rsidP="009525FD">
      <w:pPr>
        <w:rPr>
          <w:bCs/>
          <w:sz w:val="28"/>
          <w:szCs w:val="28"/>
          <w:lang w:val="uz-Cyrl-UZ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04"/>
        <w:gridCol w:w="3369"/>
        <w:gridCol w:w="2911"/>
      </w:tblGrid>
      <w:tr w:rsidR="009A5719" w14:paraId="13B71327" w14:textId="77777777" w:rsidTr="009A5719">
        <w:tc>
          <w:tcPr>
            <w:tcW w:w="3115" w:type="dxa"/>
            <w:vAlign w:val="center"/>
          </w:tcPr>
          <w:p w14:paraId="52053C4F" w14:textId="77777777" w:rsidR="009A5719" w:rsidRDefault="005E559D" w:rsidP="009A5719">
            <w:pPr>
              <w:jc w:val="center"/>
              <w:rPr>
                <w:lang w:val="uz-Cyrl-UZ"/>
              </w:rPr>
            </w:pPr>
            <w:sdt>
              <w:sdtPr>
                <w:rPr>
                  <w:rStyle w:val="2"/>
                  <w:b w:val="0"/>
                  <w:bCs w:val="0"/>
                  <w:sz w:val="24"/>
                  <w:szCs w:val="24"/>
                  <w:lang w:eastAsia="en-US"/>
                </w:rPr>
                <w:alias w:val="Должность подписанта"/>
                <w:tag w:val="SIGNER_POST"/>
                <w:id w:val="-1599323800"/>
                <w:lock w:val="sdtContentLocked"/>
                <w:placeholder>
                  <w:docPart w:val="EB4AE157A2A84509B583076AC3AE5BF2"/>
                </w:placeholder>
                <w15:color w:val="FF0000"/>
              </w:sdtPr>
              <w:sdtEndPr>
                <w:rPr>
                  <w:rStyle w:val="2"/>
                </w:rPr>
              </w:sdtEndPr>
              <w:sdtContent>
                <w:r w:rsidR="00AB688E" w:rsidRPr="00F747D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>[Должность подписанта]</w:t>
                </w:r>
              </w:sdtContent>
            </w:sdt>
          </w:p>
        </w:tc>
        <w:tc>
          <w:tcPr>
            <w:tcW w:w="3115" w:type="dxa"/>
            <w:vAlign w:val="center"/>
          </w:tcPr>
          <w:p w14:paraId="2DE77DF7" w14:textId="77777777" w:rsidR="009A5719" w:rsidRDefault="005E559D" w:rsidP="009A5719">
            <w:pPr>
              <w:jc w:val="center"/>
              <w:rPr>
                <w:lang w:val="uz-Cyrl-UZ"/>
              </w:rPr>
            </w:pPr>
            <w:sdt>
              <w:sdtPr>
                <w:rPr>
                  <w:b/>
                  <w:noProof/>
                  <w:sz w:val="23"/>
                  <w:szCs w:val="23"/>
                </w:rPr>
                <w:alias w:val="QR код"/>
                <w:tag w:val="QRCODE"/>
                <w:id w:val="792325690"/>
                <w:picture/>
              </w:sdtPr>
              <w:sdtEndPr/>
              <w:sdtContent>
                <w:r w:rsidR="00960A87" w:rsidRPr="00960A87">
                  <w:rPr>
                    <w:b/>
                    <w:noProof/>
                    <w:sz w:val="23"/>
                    <w:szCs w:val="23"/>
                  </w:rPr>
                  <w:drawing>
                    <wp:inline distT="0" distB="0" distL="0" distR="0" wp14:anchorId="13E77FA3" wp14:editId="331846B0">
                      <wp:extent cx="2002155" cy="842839"/>
                      <wp:effectExtent l="0" t="0" r="0" b="0"/>
                      <wp:docPr id="8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Рисунок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076836" cy="87427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3115" w:type="dxa"/>
            <w:vAlign w:val="center"/>
          </w:tcPr>
          <w:p w14:paraId="24D82959" w14:textId="77777777" w:rsidR="009A5719" w:rsidRDefault="005E559D" w:rsidP="009A5719">
            <w:pPr>
              <w:jc w:val="center"/>
              <w:rPr>
                <w:lang w:val="uz-Cyrl-UZ"/>
              </w:rPr>
            </w:pPr>
            <w:sdt>
              <w:sdtPr>
                <w:rPr>
                  <w:rStyle w:val="2"/>
                  <w:b w:val="0"/>
                  <w:bCs w:val="0"/>
                  <w:sz w:val="24"/>
                  <w:szCs w:val="24"/>
                  <w:lang w:eastAsia="en-US"/>
                </w:rPr>
                <w:alias w:val="Подписант"/>
                <w:tag w:val="SIGNER_NAME"/>
                <w:id w:val="-1005357714"/>
                <w:lock w:val="sdtContentLocked"/>
                <w15:color w:val="FF0000"/>
              </w:sdtPr>
              <w:sdtEndPr>
                <w:rPr>
                  <w:rStyle w:val="2"/>
                </w:rPr>
              </w:sdtEndPr>
              <w:sdtContent>
                <w:r w:rsidR="00AB688E" w:rsidRPr="00F747D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>[</w:t>
                </w:r>
                <w:r w:rsidR="00AB688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 xml:space="preserve">Ф.И.О </w:t>
                </w:r>
                <w:r w:rsidR="00AB688E" w:rsidRPr="00F747D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>Подписант</w:t>
                </w:r>
                <w:r w:rsidR="00AB688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>а</w:t>
                </w:r>
                <w:r w:rsidR="00AB688E" w:rsidRPr="00F747DE">
                  <w:rPr>
                    <w:rStyle w:val="2"/>
                    <w:color w:val="FF0000"/>
                    <w:sz w:val="24"/>
                    <w:szCs w:val="24"/>
                    <w:lang w:eastAsia="en-US"/>
                  </w:rPr>
                  <w:t>]</w:t>
                </w:r>
              </w:sdtContent>
            </w:sdt>
          </w:p>
        </w:tc>
      </w:tr>
    </w:tbl>
    <w:p w14:paraId="71666E25" w14:textId="77777777" w:rsidR="00403F02" w:rsidRDefault="00403F02">
      <w:pPr>
        <w:rPr>
          <w:lang w:val="uz-Cyrl-UZ"/>
        </w:rPr>
      </w:pPr>
    </w:p>
    <w:p w14:paraId="019C7D60" w14:textId="77777777" w:rsidR="00F914E0" w:rsidRDefault="00F914E0">
      <w:pPr>
        <w:rPr>
          <w:lang w:val="uz-Cyrl-UZ"/>
        </w:rPr>
      </w:pPr>
    </w:p>
    <w:p w14:paraId="6B829022" w14:textId="77777777" w:rsidR="00F914E0" w:rsidRDefault="00F914E0">
      <w:pPr>
        <w:rPr>
          <w:lang w:val="uz-Cyrl-UZ"/>
        </w:rPr>
      </w:pPr>
    </w:p>
    <w:p w14:paraId="0AE05467" w14:textId="77777777" w:rsidR="00F914E0" w:rsidRDefault="00F914E0">
      <w:pPr>
        <w:rPr>
          <w:lang w:val="uz-Cyrl-UZ"/>
        </w:rPr>
      </w:pPr>
    </w:p>
    <w:p w14:paraId="5B12AF96" w14:textId="77777777" w:rsidR="00F914E0" w:rsidRDefault="00F914E0">
      <w:pPr>
        <w:rPr>
          <w:lang w:val="uz-Cyrl-UZ"/>
        </w:rPr>
      </w:pPr>
    </w:p>
    <w:p w14:paraId="76E6E1DC" w14:textId="77777777" w:rsidR="00F914E0" w:rsidRDefault="00F914E0">
      <w:pPr>
        <w:rPr>
          <w:lang w:val="uz-Cyrl-UZ"/>
        </w:rPr>
      </w:pPr>
    </w:p>
    <w:p w14:paraId="1273A2FF" w14:textId="77777777" w:rsidR="00F914E0" w:rsidRDefault="00F914E0">
      <w:pPr>
        <w:rPr>
          <w:lang w:val="uz-Cyrl-UZ"/>
        </w:rPr>
      </w:pPr>
    </w:p>
    <w:p w14:paraId="7940BDAA" w14:textId="77777777" w:rsidR="00F914E0" w:rsidRDefault="00F914E0">
      <w:pPr>
        <w:rPr>
          <w:lang w:val="uz-Cyrl-UZ"/>
        </w:rPr>
      </w:pPr>
    </w:p>
    <w:p w14:paraId="43B92954" w14:textId="77777777" w:rsidR="00F914E0" w:rsidRDefault="00F914E0">
      <w:pPr>
        <w:rPr>
          <w:lang w:val="uz-Cyrl-UZ"/>
        </w:rPr>
      </w:pPr>
    </w:p>
    <w:p w14:paraId="31735E0C" w14:textId="77777777" w:rsidR="00F914E0" w:rsidRDefault="00F914E0">
      <w:pPr>
        <w:rPr>
          <w:lang w:val="uz-Cyrl-UZ"/>
        </w:rPr>
      </w:pPr>
    </w:p>
    <w:p w14:paraId="31EBC6BB" w14:textId="77777777" w:rsidR="00F914E0" w:rsidRDefault="00F914E0">
      <w:pPr>
        <w:rPr>
          <w:lang w:val="uz-Cyrl-UZ"/>
        </w:rPr>
      </w:pPr>
    </w:p>
    <w:p w14:paraId="3D33BBA4" w14:textId="77777777" w:rsidR="00F914E0" w:rsidRDefault="00F914E0">
      <w:pPr>
        <w:rPr>
          <w:lang w:val="uz-Cyrl-UZ"/>
        </w:rPr>
      </w:pPr>
    </w:p>
    <w:p w14:paraId="04B255E7" w14:textId="77777777" w:rsidR="00F914E0" w:rsidRDefault="00F914E0">
      <w:pPr>
        <w:rPr>
          <w:lang w:val="uz-Cyrl-UZ"/>
        </w:rPr>
      </w:pPr>
    </w:p>
    <w:p w14:paraId="489631CB" w14:textId="77777777" w:rsidR="00F914E0" w:rsidRDefault="00F914E0">
      <w:pPr>
        <w:rPr>
          <w:lang w:val="uz-Cyrl-UZ"/>
        </w:rPr>
      </w:pPr>
    </w:p>
    <w:p w14:paraId="45011F66" w14:textId="77777777" w:rsidR="00F914E0" w:rsidRDefault="00F914E0">
      <w:pPr>
        <w:rPr>
          <w:lang w:val="uz-Cyrl-UZ"/>
        </w:rPr>
      </w:pPr>
    </w:p>
    <w:p w14:paraId="571E600C" w14:textId="77777777" w:rsidR="00F914E0" w:rsidRDefault="00F914E0">
      <w:pPr>
        <w:rPr>
          <w:lang w:val="uz-Cyrl-UZ"/>
        </w:rPr>
      </w:pPr>
    </w:p>
    <w:p w14:paraId="43579DF3" w14:textId="77777777" w:rsidR="00F914E0" w:rsidRDefault="00F914E0">
      <w:pPr>
        <w:rPr>
          <w:lang w:val="uz-Cyrl-UZ"/>
        </w:rPr>
      </w:pPr>
    </w:p>
    <w:p w14:paraId="13535B35" w14:textId="77777777" w:rsidR="00F914E0" w:rsidRDefault="00F914E0">
      <w:pPr>
        <w:rPr>
          <w:lang w:val="uz-Cyrl-UZ"/>
        </w:rPr>
      </w:pPr>
    </w:p>
    <w:p w14:paraId="7FDEB141" w14:textId="77777777" w:rsidR="00F914E0" w:rsidRDefault="00F914E0">
      <w:pPr>
        <w:rPr>
          <w:lang w:val="uz-Cyrl-UZ"/>
        </w:rPr>
      </w:pPr>
    </w:p>
    <w:p w14:paraId="1D4302E0" w14:textId="77777777" w:rsidR="00F914E0" w:rsidRDefault="00F914E0">
      <w:pPr>
        <w:rPr>
          <w:lang w:val="uz-Cyrl-UZ"/>
        </w:rPr>
      </w:pPr>
    </w:p>
    <w:p w14:paraId="2ED21362" w14:textId="77777777" w:rsidR="00F914E0" w:rsidRDefault="00F914E0">
      <w:pPr>
        <w:rPr>
          <w:lang w:val="uz-Cyrl-UZ"/>
        </w:rPr>
      </w:pPr>
    </w:p>
    <w:p w14:paraId="4C3E5F6E" w14:textId="77777777" w:rsidR="00F914E0" w:rsidRDefault="00F914E0">
      <w:pPr>
        <w:rPr>
          <w:lang w:val="uz-Cyrl-UZ"/>
        </w:rPr>
      </w:pPr>
    </w:p>
    <w:p w14:paraId="0FDFEE15" w14:textId="77777777" w:rsidR="00F914E0" w:rsidRDefault="00F914E0">
      <w:pPr>
        <w:rPr>
          <w:lang w:val="uz-Cyrl-UZ"/>
        </w:rPr>
      </w:pPr>
    </w:p>
    <w:p w14:paraId="1CBD5D6B" w14:textId="77777777" w:rsidR="00F914E0" w:rsidRDefault="00F914E0">
      <w:pPr>
        <w:rPr>
          <w:lang w:val="uz-Cyrl-UZ"/>
        </w:rPr>
      </w:pPr>
    </w:p>
    <w:p w14:paraId="27B597C8" w14:textId="77777777" w:rsidR="009525FD" w:rsidRDefault="009525FD">
      <w:pPr>
        <w:rPr>
          <w:lang w:val="uz-Cyrl-UZ"/>
        </w:rPr>
      </w:pPr>
    </w:p>
    <w:p w14:paraId="7C8C9930" w14:textId="77777777" w:rsidR="003A5B5C" w:rsidRDefault="003A5B5C">
      <w:pPr>
        <w:rPr>
          <w:lang w:val="uz-Cyrl-UZ"/>
        </w:rPr>
      </w:pPr>
    </w:p>
    <w:p w14:paraId="38DDB5DB" w14:textId="77777777" w:rsidR="003A5B5C" w:rsidRDefault="003A5B5C">
      <w:pPr>
        <w:rPr>
          <w:lang w:val="uz-Cyrl-UZ"/>
        </w:rPr>
      </w:pPr>
    </w:p>
    <w:p w14:paraId="2C96704C" w14:textId="77777777" w:rsidR="003A5B5C" w:rsidRDefault="003A5B5C">
      <w:pPr>
        <w:rPr>
          <w:lang w:val="uz-Cyrl-UZ"/>
        </w:rPr>
      </w:pPr>
    </w:p>
    <w:p w14:paraId="225ED001" w14:textId="77777777" w:rsidR="003A5B5C" w:rsidRDefault="003A5B5C">
      <w:pPr>
        <w:rPr>
          <w:lang w:val="uz-Cyrl-UZ"/>
        </w:rPr>
      </w:pPr>
    </w:p>
    <w:p w14:paraId="2A5E7947" w14:textId="77777777" w:rsidR="003A5B5C" w:rsidRDefault="003A5B5C">
      <w:pPr>
        <w:rPr>
          <w:lang w:val="uz-Cyrl-UZ"/>
        </w:rPr>
      </w:pPr>
    </w:p>
    <w:p w14:paraId="055F5424" w14:textId="77777777" w:rsidR="003A5B5C" w:rsidRDefault="003A5B5C">
      <w:pPr>
        <w:rPr>
          <w:lang w:val="uz-Cyrl-UZ"/>
        </w:rPr>
      </w:pPr>
    </w:p>
    <w:p w14:paraId="352B9729" w14:textId="77777777" w:rsidR="003A5B5C" w:rsidRDefault="003A5B5C">
      <w:pPr>
        <w:rPr>
          <w:lang w:val="uz-Cyrl-UZ"/>
        </w:rPr>
      </w:pPr>
    </w:p>
    <w:p w14:paraId="6452CE91" w14:textId="77777777" w:rsidR="003A5B5C" w:rsidRDefault="003A5B5C">
      <w:pPr>
        <w:rPr>
          <w:lang w:val="uz-Cyrl-UZ"/>
        </w:rPr>
      </w:pPr>
    </w:p>
    <w:p w14:paraId="57CB863D" w14:textId="77777777" w:rsidR="003A5B5C" w:rsidRDefault="003A5B5C">
      <w:pPr>
        <w:rPr>
          <w:lang w:val="uz-Cyrl-UZ"/>
        </w:rPr>
      </w:pPr>
    </w:p>
    <w:p w14:paraId="35E9ABC6" w14:textId="77777777" w:rsidR="003A5B5C" w:rsidRDefault="003A5B5C">
      <w:pPr>
        <w:rPr>
          <w:lang w:val="uz-Cyrl-UZ"/>
        </w:rPr>
      </w:pPr>
    </w:p>
    <w:p w14:paraId="606FAE0F" w14:textId="77777777" w:rsidR="003A5B5C" w:rsidRDefault="003A5B5C">
      <w:pPr>
        <w:rPr>
          <w:lang w:val="uz-Cyrl-UZ"/>
        </w:rPr>
      </w:pPr>
    </w:p>
    <w:p w14:paraId="37755B34" w14:textId="77777777" w:rsidR="003A5B5C" w:rsidRDefault="003A5B5C">
      <w:pPr>
        <w:rPr>
          <w:lang w:val="uz-Cyrl-UZ"/>
        </w:rPr>
      </w:pPr>
    </w:p>
    <w:p w14:paraId="2C38A6FE" w14:textId="77777777" w:rsidR="003A5B5C" w:rsidRDefault="003A5B5C">
      <w:pPr>
        <w:rPr>
          <w:lang w:val="uz-Cyrl-UZ"/>
        </w:rPr>
      </w:pPr>
    </w:p>
    <w:p w14:paraId="146B3498" w14:textId="77777777" w:rsidR="003A5B5C" w:rsidRDefault="003A5B5C">
      <w:pPr>
        <w:rPr>
          <w:lang w:val="uz-Cyrl-UZ"/>
        </w:rPr>
      </w:pPr>
    </w:p>
    <w:p w14:paraId="6FCD6848" w14:textId="77777777" w:rsidR="003A5B5C" w:rsidRDefault="003A5B5C">
      <w:pPr>
        <w:rPr>
          <w:lang w:val="uz-Cyrl-UZ"/>
        </w:rPr>
      </w:pPr>
    </w:p>
    <w:p w14:paraId="362693C8" w14:textId="77777777" w:rsidR="003A5B5C" w:rsidRDefault="003A5B5C">
      <w:pPr>
        <w:rPr>
          <w:lang w:val="uz-Cyrl-UZ"/>
        </w:rPr>
      </w:pPr>
    </w:p>
    <w:p w14:paraId="010042CA" w14:textId="77777777" w:rsidR="003A5B5C" w:rsidRDefault="003A5B5C">
      <w:pPr>
        <w:rPr>
          <w:lang w:val="uz-Cyrl-UZ"/>
        </w:rPr>
      </w:pPr>
    </w:p>
    <w:p w14:paraId="020EFEC7" w14:textId="77777777" w:rsidR="003A5B5C" w:rsidRDefault="003A5B5C">
      <w:pPr>
        <w:rPr>
          <w:lang w:val="uz-Cyrl-UZ"/>
        </w:rPr>
      </w:pPr>
    </w:p>
    <w:p w14:paraId="1450BF09" w14:textId="77777777" w:rsidR="003A5B5C" w:rsidRDefault="003A5B5C">
      <w:pPr>
        <w:rPr>
          <w:lang w:val="uz-Cyrl-UZ"/>
        </w:rPr>
      </w:pPr>
    </w:p>
    <w:p w14:paraId="78BD77B8" w14:textId="77777777" w:rsidR="003A5B5C" w:rsidRDefault="003A5B5C">
      <w:pPr>
        <w:rPr>
          <w:lang w:val="uz-Cyrl-UZ"/>
        </w:rPr>
      </w:pPr>
    </w:p>
    <w:p w14:paraId="17A6CF49" w14:textId="77777777" w:rsidR="003A5B5C" w:rsidRDefault="003A5B5C">
      <w:pPr>
        <w:rPr>
          <w:lang w:val="uz-Cyrl-UZ"/>
        </w:rPr>
      </w:pPr>
    </w:p>
    <w:p w14:paraId="756AE1EF" w14:textId="77777777" w:rsidR="003A5B5C" w:rsidRDefault="003A5B5C">
      <w:pPr>
        <w:rPr>
          <w:lang w:val="uz-Cyrl-UZ"/>
        </w:rPr>
      </w:pPr>
    </w:p>
    <w:p w14:paraId="206A736E" w14:textId="77777777" w:rsidR="003A5B5C" w:rsidRDefault="003A5B5C">
      <w:pPr>
        <w:rPr>
          <w:lang w:val="uz-Cyrl-UZ"/>
        </w:rPr>
      </w:pPr>
    </w:p>
    <w:p w14:paraId="2EDB0220" w14:textId="77777777" w:rsidR="003A5B5C" w:rsidRDefault="003A5B5C">
      <w:pPr>
        <w:rPr>
          <w:lang w:val="uz-Cyrl-UZ"/>
        </w:rPr>
      </w:pPr>
    </w:p>
    <w:p w14:paraId="22ED6430" w14:textId="77777777" w:rsidR="003A5B5C" w:rsidRDefault="003A5B5C">
      <w:pPr>
        <w:rPr>
          <w:lang w:val="uz-Cyrl-UZ"/>
        </w:rPr>
      </w:pPr>
    </w:p>
    <w:p w14:paraId="082941C2" w14:textId="77777777" w:rsidR="003A5B5C" w:rsidRDefault="003A5B5C">
      <w:pPr>
        <w:rPr>
          <w:lang w:val="uz-Cyrl-UZ"/>
        </w:rPr>
      </w:pPr>
    </w:p>
    <w:p w14:paraId="2B8F8B95" w14:textId="77777777" w:rsidR="003A5B5C" w:rsidRDefault="003A5B5C">
      <w:pPr>
        <w:rPr>
          <w:lang w:val="uz-Cyrl-UZ"/>
        </w:rPr>
      </w:pPr>
    </w:p>
    <w:p w14:paraId="3CEA9092" w14:textId="77777777" w:rsidR="003A5B5C" w:rsidRDefault="003A5B5C">
      <w:pPr>
        <w:rPr>
          <w:lang w:val="uz-Cyrl-UZ"/>
        </w:rPr>
      </w:pPr>
    </w:p>
    <w:p w14:paraId="0DB908C9" w14:textId="77777777" w:rsidR="003A5B5C" w:rsidRDefault="003A5B5C">
      <w:pPr>
        <w:rPr>
          <w:lang w:val="uz-Cyrl-UZ"/>
        </w:rPr>
      </w:pPr>
    </w:p>
    <w:p w14:paraId="0E92AF09" w14:textId="77777777" w:rsidR="003A5B5C" w:rsidRDefault="003A5B5C">
      <w:pPr>
        <w:rPr>
          <w:lang w:val="uz-Cyrl-UZ"/>
        </w:rPr>
      </w:pPr>
    </w:p>
    <w:p w14:paraId="2C519F99" w14:textId="77777777" w:rsidR="003A5B5C" w:rsidRDefault="003A5B5C">
      <w:pPr>
        <w:rPr>
          <w:lang w:val="uz-Cyrl-UZ"/>
        </w:rPr>
      </w:pPr>
    </w:p>
    <w:p w14:paraId="52647451" w14:textId="2AFE99E0" w:rsidR="003A5B5C" w:rsidRDefault="003A5B5C">
      <w:pPr>
        <w:rPr>
          <w:lang w:val="uz-Cyrl-UZ"/>
        </w:rPr>
      </w:pPr>
    </w:p>
    <w:p w14:paraId="0461F727" w14:textId="3D53564E" w:rsidR="006E6C58" w:rsidRDefault="006E6C58">
      <w:pPr>
        <w:rPr>
          <w:lang w:val="uz-Cyrl-UZ"/>
        </w:rPr>
      </w:pPr>
    </w:p>
    <w:p w14:paraId="4122BE96" w14:textId="6CF64892" w:rsidR="006E6C58" w:rsidRDefault="006E6C58">
      <w:pPr>
        <w:rPr>
          <w:lang w:val="uz-Cyrl-UZ"/>
        </w:rPr>
      </w:pPr>
    </w:p>
    <w:p w14:paraId="3F4AFF34" w14:textId="3B2D329A" w:rsidR="006E6C58" w:rsidRDefault="006E6C58">
      <w:pPr>
        <w:rPr>
          <w:lang w:val="uz-Cyrl-UZ"/>
        </w:rPr>
      </w:pPr>
    </w:p>
    <w:p w14:paraId="4FFB0713" w14:textId="77777777" w:rsidR="006E6C58" w:rsidRDefault="006E6C58">
      <w:pPr>
        <w:rPr>
          <w:lang w:val="uz-Cyrl-UZ"/>
        </w:rPr>
      </w:pPr>
    </w:p>
    <w:p w14:paraId="72CF290E" w14:textId="77777777" w:rsidR="00F914E0" w:rsidRDefault="00F914E0" w:rsidP="00AD044E">
      <w:pPr>
        <w:rPr>
          <w:lang w:val="uz-Cyrl-UZ"/>
        </w:rPr>
      </w:pPr>
    </w:p>
    <w:p w14:paraId="3696584A" w14:textId="77777777" w:rsidR="00E15B09" w:rsidRDefault="00E15B09" w:rsidP="00AD044E">
      <w:pPr>
        <w:tabs>
          <w:tab w:val="left" w:pos="2745"/>
        </w:tabs>
        <w:jc w:val="both"/>
        <w:rPr>
          <w:rStyle w:val="2"/>
          <w:b w:val="0"/>
          <w:i/>
          <w:color w:val="000000" w:themeColor="text1"/>
          <w:sz w:val="24"/>
          <w:szCs w:val="24"/>
        </w:rPr>
      </w:pPr>
    </w:p>
    <w:p w14:paraId="284D5180" w14:textId="77777777" w:rsidR="00E15B09" w:rsidRDefault="00E15B09" w:rsidP="00AD044E">
      <w:pPr>
        <w:tabs>
          <w:tab w:val="left" w:pos="2745"/>
        </w:tabs>
        <w:jc w:val="both"/>
        <w:rPr>
          <w:rStyle w:val="2"/>
          <w:b w:val="0"/>
          <w:i/>
          <w:color w:val="000000" w:themeColor="text1"/>
          <w:sz w:val="24"/>
          <w:szCs w:val="24"/>
        </w:rPr>
      </w:pPr>
    </w:p>
    <w:p w14:paraId="5A52771F" w14:textId="77777777" w:rsidR="00E15B09" w:rsidRDefault="00E15B09" w:rsidP="00AD044E">
      <w:pPr>
        <w:tabs>
          <w:tab w:val="left" w:pos="2745"/>
        </w:tabs>
        <w:jc w:val="both"/>
        <w:rPr>
          <w:rStyle w:val="2"/>
          <w:b w:val="0"/>
          <w:i/>
          <w:color w:val="000000" w:themeColor="text1"/>
          <w:sz w:val="24"/>
          <w:szCs w:val="24"/>
        </w:rPr>
      </w:pPr>
    </w:p>
    <w:p w14:paraId="1066F1EE" w14:textId="28B0B4EF" w:rsidR="00F914E0" w:rsidRPr="003432DB" w:rsidRDefault="00F914E0" w:rsidP="00AD044E">
      <w:pPr>
        <w:tabs>
          <w:tab w:val="left" w:pos="2745"/>
        </w:tabs>
        <w:jc w:val="both"/>
        <w:rPr>
          <w:sz w:val="21"/>
          <w:szCs w:val="21"/>
          <w:lang w:val="uz-Cyrl-UZ"/>
        </w:rPr>
      </w:pPr>
      <w:r w:rsidRPr="009525FD">
        <w:rPr>
          <w:rStyle w:val="2"/>
          <w:b w:val="0"/>
          <w:i/>
          <w:color w:val="000000" w:themeColor="text1"/>
          <w:sz w:val="24"/>
          <w:szCs w:val="24"/>
        </w:rPr>
        <w:t>И</w:t>
      </w:r>
      <w:r w:rsidR="009525FD">
        <w:rPr>
          <w:rStyle w:val="2"/>
          <w:b w:val="0"/>
          <w:i/>
          <w:color w:val="000000" w:themeColor="text1"/>
          <w:sz w:val="24"/>
          <w:szCs w:val="24"/>
        </w:rPr>
        <w:t>сп.:</w:t>
      </w:r>
      <w:r w:rsidRPr="003432DB">
        <w:rPr>
          <w:rStyle w:val="2"/>
          <w:color w:val="FF0000"/>
          <w:sz w:val="21"/>
          <w:szCs w:val="21"/>
        </w:rPr>
        <w:t xml:space="preserve"> </w:t>
      </w:r>
      <w:sdt>
        <w:sdtPr>
          <w:rPr>
            <w:rStyle w:val="2"/>
            <w:b w:val="0"/>
            <w:bCs w:val="0"/>
            <w:i/>
            <w:color w:val="FF0000"/>
            <w:sz w:val="21"/>
            <w:szCs w:val="21"/>
          </w:rPr>
          <w:alias w:val="Ф.И.О Автора"/>
          <w:tag w:val="AUTHOR_NAME"/>
          <w:id w:val="-969971612"/>
          <w:lock w:val="sdtContentLocked"/>
          <w:placeholder>
            <w:docPart w:val="C776C2BF19664FD3BB69520763FD7922"/>
          </w:placeholder>
          <w15:color w:val="FF0000"/>
        </w:sdtPr>
        <w:sdtEndPr>
          <w:rPr>
            <w:rStyle w:val="2"/>
            <w:color w:val="000000"/>
          </w:rPr>
        </w:sdtEndPr>
        <w:sdtContent>
          <w:r w:rsidRPr="007D04C0">
            <w:rPr>
              <w:rStyle w:val="2"/>
              <w:i/>
              <w:color w:val="FF0000"/>
              <w:sz w:val="21"/>
              <w:szCs w:val="21"/>
            </w:rPr>
            <w:t>[</w:t>
          </w:r>
          <w:r w:rsidRPr="007D04C0">
            <w:rPr>
              <w:i/>
              <w:color w:val="FF0000"/>
              <w:sz w:val="21"/>
              <w:szCs w:val="21"/>
              <w:shd w:val="clear" w:color="auto" w:fill="FFFFFF"/>
            </w:rPr>
            <w:t>Ф.И.О Автора</w:t>
          </w:r>
          <w:r w:rsidRPr="007D04C0">
            <w:rPr>
              <w:rStyle w:val="2"/>
              <w:i/>
              <w:color w:val="FF0000"/>
              <w:sz w:val="21"/>
              <w:szCs w:val="21"/>
            </w:rPr>
            <w:t>]</w:t>
          </w:r>
        </w:sdtContent>
      </w:sdt>
    </w:p>
    <w:p w14:paraId="585BE40B" w14:textId="77777777" w:rsidR="00F914E0" w:rsidRPr="00966C4A" w:rsidRDefault="00F914E0" w:rsidP="00966C4A">
      <w:pPr>
        <w:tabs>
          <w:tab w:val="left" w:pos="2745"/>
        </w:tabs>
        <w:jc w:val="both"/>
        <w:rPr>
          <w:sz w:val="21"/>
          <w:szCs w:val="21"/>
          <w:lang w:val="uz-Cyrl-UZ"/>
        </w:rPr>
      </w:pPr>
      <w:r w:rsidRPr="009525FD">
        <w:rPr>
          <w:rStyle w:val="2"/>
          <w:b w:val="0"/>
          <w:i/>
          <w:color w:val="000000" w:themeColor="text1"/>
          <w:sz w:val="24"/>
          <w:szCs w:val="24"/>
        </w:rPr>
        <w:t>Тел.:</w:t>
      </w:r>
      <w:r w:rsidRPr="003432DB">
        <w:rPr>
          <w:rStyle w:val="2"/>
          <w:i/>
          <w:color w:val="FF0000"/>
          <w:sz w:val="21"/>
          <w:szCs w:val="21"/>
        </w:rPr>
        <w:t xml:space="preserve"> </w:t>
      </w:r>
      <w:sdt>
        <w:sdtPr>
          <w:rPr>
            <w:rStyle w:val="2"/>
            <w:b w:val="0"/>
            <w:bCs w:val="0"/>
            <w:i/>
            <w:color w:val="FF0000"/>
            <w:sz w:val="21"/>
            <w:szCs w:val="21"/>
          </w:rPr>
          <w:alias w:val="Раб.Телефон автора"/>
          <w:tag w:val="AUTHOR_PHONE"/>
          <w:id w:val="-1585827568"/>
          <w:lock w:val="sdtContentLocked"/>
          <w:placeholder>
            <w:docPart w:val="89910101046A4C49B45C9E00D5F335BB"/>
          </w:placeholder>
          <w15:color w:val="FF0000"/>
        </w:sdtPr>
        <w:sdtEndPr>
          <w:rPr>
            <w:rStyle w:val="2"/>
            <w:color w:val="000000"/>
          </w:rPr>
        </w:sdtEndPr>
        <w:sdtContent>
          <w:r w:rsidRPr="007D04C0">
            <w:rPr>
              <w:rStyle w:val="2"/>
              <w:i/>
              <w:color w:val="FF0000"/>
              <w:sz w:val="21"/>
              <w:szCs w:val="21"/>
            </w:rPr>
            <w:t>[</w:t>
          </w:r>
          <w:r w:rsidRPr="007D04C0">
            <w:rPr>
              <w:i/>
              <w:color w:val="FF0000"/>
              <w:sz w:val="21"/>
              <w:szCs w:val="21"/>
              <w:shd w:val="clear" w:color="auto" w:fill="FFFFFF"/>
            </w:rPr>
            <w:t>Раб. Телефон Автора</w:t>
          </w:r>
          <w:r w:rsidRPr="007D04C0">
            <w:rPr>
              <w:rStyle w:val="2"/>
              <w:i/>
              <w:color w:val="FF0000"/>
              <w:sz w:val="21"/>
              <w:szCs w:val="21"/>
            </w:rPr>
            <w:t>]</w:t>
          </w:r>
        </w:sdtContent>
      </w:sdt>
    </w:p>
    <w:sectPr w:rsidR="00F914E0" w:rsidRPr="00966C4A" w:rsidSect="00F34D03">
      <w:pgSz w:w="11906" w:h="16838"/>
      <w:pgMar w:top="1134" w:right="1134" w:bottom="1134" w:left="158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951"/>
    <w:rsid w:val="000605A8"/>
    <w:rsid w:val="000960D9"/>
    <w:rsid w:val="0013327E"/>
    <w:rsid w:val="0013380F"/>
    <w:rsid w:val="00190FA7"/>
    <w:rsid w:val="001D111C"/>
    <w:rsid w:val="001F36CB"/>
    <w:rsid w:val="002A4108"/>
    <w:rsid w:val="002C23CF"/>
    <w:rsid w:val="00351E31"/>
    <w:rsid w:val="0037588E"/>
    <w:rsid w:val="0037598E"/>
    <w:rsid w:val="00397946"/>
    <w:rsid w:val="003A5B5C"/>
    <w:rsid w:val="00403F02"/>
    <w:rsid w:val="004119F9"/>
    <w:rsid w:val="0042415C"/>
    <w:rsid w:val="005A59E6"/>
    <w:rsid w:val="005D7962"/>
    <w:rsid w:val="005E559D"/>
    <w:rsid w:val="006D5C7F"/>
    <w:rsid w:val="006E6C58"/>
    <w:rsid w:val="006F19B7"/>
    <w:rsid w:val="00785C60"/>
    <w:rsid w:val="00790AB1"/>
    <w:rsid w:val="007D04C0"/>
    <w:rsid w:val="008339EF"/>
    <w:rsid w:val="008A37A1"/>
    <w:rsid w:val="008D5D52"/>
    <w:rsid w:val="00907828"/>
    <w:rsid w:val="009125DA"/>
    <w:rsid w:val="009525FD"/>
    <w:rsid w:val="00960A87"/>
    <w:rsid w:val="00966C4A"/>
    <w:rsid w:val="009A5719"/>
    <w:rsid w:val="009C43CA"/>
    <w:rsid w:val="00A90797"/>
    <w:rsid w:val="00AB688E"/>
    <w:rsid w:val="00B13890"/>
    <w:rsid w:val="00B30FE3"/>
    <w:rsid w:val="00BA34F8"/>
    <w:rsid w:val="00BE5CAB"/>
    <w:rsid w:val="00C118A9"/>
    <w:rsid w:val="00C6087C"/>
    <w:rsid w:val="00C648CA"/>
    <w:rsid w:val="00C67322"/>
    <w:rsid w:val="00CF7117"/>
    <w:rsid w:val="00E15B09"/>
    <w:rsid w:val="00E94951"/>
    <w:rsid w:val="00F1014F"/>
    <w:rsid w:val="00F34D03"/>
    <w:rsid w:val="00F9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AEB7A"/>
  <w15:chartTrackingRefBased/>
  <w15:docId w15:val="{62A00F41-7BF2-4934-A8F9-3AE8EDE6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0F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текст1"/>
    <w:rsid w:val="009A571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character" w:customStyle="1" w:styleId="2">
    <w:name w:val="Основной текст (2)"/>
    <w:rsid w:val="009A571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lang w:val="ru-RU"/>
    </w:rPr>
  </w:style>
  <w:style w:type="table" w:styleId="a3">
    <w:name w:val="Table Grid"/>
    <w:basedOn w:val="a1"/>
    <w:uiPriority w:val="39"/>
    <w:rsid w:val="009A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6F19B7"/>
    <w:rPr>
      <w:color w:val="808080"/>
    </w:rPr>
  </w:style>
  <w:style w:type="character" w:styleId="a5">
    <w:name w:val="Hyperlink"/>
    <w:basedOn w:val="a0"/>
    <w:unhideWhenUsed/>
    <w:rsid w:val="009C43CA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BA3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383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ferent\Downloads\&#1064;&#1072;&#1073;&#1083;&#1086;&#1085;%20&#1048;&#1089;&#1093;%20&#1044;&#1086;&#1082;&#1091;&#1084;&#1077;&#1085;&#1090;&#1072;%20(SamAuto)%20(17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07F00E2C198457385216A166AF2EF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25FAA6-0072-4EEB-9B35-DD638FA48144}"/>
      </w:docPartPr>
      <w:docPartBody>
        <w:p w:rsidR="001809D5" w:rsidRDefault="00A33783">
          <w:pPr>
            <w:pStyle w:val="C07F00E2C198457385216A166AF2EF7C"/>
          </w:pPr>
          <w:r w:rsidRPr="00603D3A">
            <w:rPr>
              <w:rStyle w:val="a3"/>
            </w:rPr>
            <w:t>Место для ввода текста.</w:t>
          </w:r>
        </w:p>
      </w:docPartBody>
    </w:docPart>
    <w:docPart>
      <w:docPartPr>
        <w:name w:val="5BD6EBD74902480D88C49AB6F01A920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7FA31B-0E3B-40B5-880F-E231A0D57D2C}"/>
      </w:docPartPr>
      <w:docPartBody>
        <w:p w:rsidR="001809D5" w:rsidRDefault="00A33783">
          <w:pPr>
            <w:pStyle w:val="5BD6EBD74902480D88C49AB6F01A9201"/>
          </w:pPr>
          <w:r w:rsidRPr="00603D3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B4AE157A2A84509B583076AC3AE5BF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889D00-15B8-45EF-82FC-E743F1807300}"/>
      </w:docPartPr>
      <w:docPartBody>
        <w:p w:rsidR="001809D5" w:rsidRDefault="00A33783">
          <w:pPr>
            <w:pStyle w:val="EB4AE157A2A84509B583076AC3AE5BF2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C776C2BF19664FD3BB69520763FD79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B4F1AD0-5348-4965-AB58-6151FCB84D27}"/>
      </w:docPartPr>
      <w:docPartBody>
        <w:p w:rsidR="001809D5" w:rsidRDefault="00A33783">
          <w:pPr>
            <w:pStyle w:val="C776C2BF19664FD3BB69520763FD7922"/>
          </w:pPr>
          <w:r w:rsidRPr="00603D3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9910101046A4C49B45C9E00D5F335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525FC3-B762-4980-B617-64651B975846}"/>
      </w:docPartPr>
      <w:docPartBody>
        <w:p w:rsidR="001809D5" w:rsidRDefault="00A33783">
          <w:pPr>
            <w:pStyle w:val="89910101046A4C49B45C9E00D5F335BB"/>
          </w:pPr>
          <w:r w:rsidRPr="00603D3A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comments="0" w:insDel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83"/>
    <w:rsid w:val="001809D5"/>
    <w:rsid w:val="006165BE"/>
    <w:rsid w:val="00A33783"/>
    <w:rsid w:val="00AC5189"/>
    <w:rsid w:val="00ED4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07F00E2C198457385216A166AF2EF7C">
    <w:name w:val="C07F00E2C198457385216A166AF2EF7C"/>
  </w:style>
  <w:style w:type="paragraph" w:customStyle="1" w:styleId="5BD6EBD74902480D88C49AB6F01A9201">
    <w:name w:val="5BD6EBD74902480D88C49AB6F01A9201"/>
  </w:style>
  <w:style w:type="paragraph" w:customStyle="1" w:styleId="EB4AE157A2A84509B583076AC3AE5BF2">
    <w:name w:val="EB4AE157A2A84509B583076AC3AE5BF2"/>
  </w:style>
  <w:style w:type="paragraph" w:customStyle="1" w:styleId="C776C2BF19664FD3BB69520763FD7922">
    <w:name w:val="C776C2BF19664FD3BB69520763FD7922"/>
  </w:style>
  <w:style w:type="paragraph" w:customStyle="1" w:styleId="89910101046A4C49B45C9E00D5F335BB">
    <w:name w:val="89910101046A4C49B45C9E00D5F335B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Шаблон Исх Документа (SamAuto) (17)</Template>
  <TotalTime>3</TotalTime>
  <Pages>2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Referent</dc:creator>
  <cp:keywords/>
  <dc:description/>
  <cp:lastModifiedBy>Referent</cp:lastModifiedBy>
  <cp:revision>2</cp:revision>
  <cp:lastPrinted>2024-03-20T10:02:00Z</cp:lastPrinted>
  <dcterms:created xsi:type="dcterms:W3CDTF">2024-03-20T10:41:00Z</dcterms:created>
  <dcterms:modified xsi:type="dcterms:W3CDTF">2024-03-20T10:41:00Z</dcterms:modified>
</cp:coreProperties>
</file>